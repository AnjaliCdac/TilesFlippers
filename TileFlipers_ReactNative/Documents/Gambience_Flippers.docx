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D0D0D" w:themeColor="text1" w:themeTint="F2">
    <v:background id="_x0000_s2049" o:bwmode="white" fillcolor="#0d0d0d [3069]" o:targetscreensize="1024,768">
      <v:fill color2="#272727 [2749]" recolor="t" angle="-135" focus="100%" type="gradient"/>
    </v:background>
  </w:background>
  <w:body>
    <w:p w14:paraId="35EBE6BC" w14:textId="77777777" w:rsidR="005A6A48" w:rsidRPr="00605951" w:rsidRDefault="005A6A48" w:rsidP="005A6A48">
      <w:pPr>
        <w:tabs>
          <w:tab w:val="decimal" w:pos="3828"/>
        </w:tabs>
        <w:jc w:val="center"/>
        <w:rPr>
          <w:rFonts w:ascii="Century Gothic" w:hAnsi="Century Gothic" w:cs="Arial"/>
          <w:b/>
          <w:bCs/>
          <w:color w:val="FFFFFF" w:themeColor="background1"/>
          <w:sz w:val="34"/>
          <w:szCs w:val="34"/>
          <w:u w:val="single"/>
          <w:lang w:val="en-IN"/>
        </w:rPr>
      </w:pPr>
      <w:r w:rsidRPr="00605951">
        <w:rPr>
          <w:rFonts w:ascii="Century Gothic" w:hAnsi="Century Gothic" w:cs="Arial"/>
          <w:b/>
          <w:bCs/>
          <w:color w:val="FFFFFF" w:themeColor="background1"/>
          <w:sz w:val="34"/>
          <w:szCs w:val="34"/>
          <w:u w:val="single"/>
          <w:lang w:val="en-IN"/>
        </w:rPr>
        <w:t>Game Design Document</w:t>
      </w:r>
    </w:p>
    <w:p w14:paraId="35FF936D" w14:textId="77777777" w:rsidR="00AE34C9" w:rsidRPr="00605951" w:rsidRDefault="00AE34C9" w:rsidP="00800443">
      <w:pPr>
        <w:tabs>
          <w:tab w:val="decimal" w:pos="3828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</w:pPr>
    </w:p>
    <w:p w14:paraId="28C78594" w14:textId="537500AE" w:rsidR="00800443" w:rsidRPr="00605951" w:rsidRDefault="00800443" w:rsidP="008E35C2">
      <w:pPr>
        <w:tabs>
          <w:tab w:val="decimal" w:pos="2694"/>
          <w:tab w:val="left" w:pos="5520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Team Name</w:t>
      </w:r>
      <w:r w:rsidR="005279BE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     </w:t>
      </w:r>
      <w:proofErr w:type="gramStart"/>
      <w:r w:rsidR="0037751D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</w:t>
      </w:r>
      <w:r w:rsidR="0037751D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</w:t>
      </w:r>
      <w:r w:rsidR="0037751D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:</w:t>
      </w:r>
      <w:proofErr w:type="gramEnd"/>
      <w:r w:rsidR="00D641BE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</w:t>
      </w:r>
      <w:proofErr w:type="spellStart"/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Gambience</w:t>
      </w:r>
      <w:proofErr w:type="spellEnd"/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Flippers</w:t>
      </w:r>
      <w:r w:rsidR="008E35C2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</w:p>
    <w:p w14:paraId="095C5576" w14:textId="09ED5673" w:rsidR="00800443" w:rsidRPr="00605951" w:rsidRDefault="00800443" w:rsidP="0007043B">
      <w:pPr>
        <w:tabs>
          <w:tab w:val="decimal" w:pos="2694"/>
          <w:tab w:val="decimal" w:pos="3261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Team Members</w:t>
      </w:r>
      <w:r w:rsidR="005279BE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  </w:t>
      </w:r>
      <w:r w:rsidR="0007043B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:</w:t>
      </w:r>
      <w:r w:rsidR="00D641BE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 </w:t>
      </w:r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Anjali Jain</w:t>
      </w:r>
    </w:p>
    <w:p w14:paraId="67D82E2A" w14:textId="0F3D9F80" w:rsidR="0007043B" w:rsidRPr="00605951" w:rsidRDefault="00800443" w:rsidP="005117BB">
      <w:pPr>
        <w:tabs>
          <w:tab w:val="decimal" w:pos="2694"/>
          <w:tab w:val="decimal" w:pos="3261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Game Name</w:t>
      </w:r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    </w:t>
      </w:r>
      <w:proofErr w:type="gramStart"/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 </w:t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:</w:t>
      </w:r>
      <w:proofErr w:type="gramEnd"/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  Tiles Flippers</w:t>
      </w:r>
    </w:p>
    <w:p w14:paraId="6B6FE61C" w14:textId="1DD1E6C0" w:rsidR="0007043B" w:rsidRPr="00605951" w:rsidRDefault="0007043B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Game genre/ </w:t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br/>
      </w:r>
      <w:proofErr w:type="spellStart"/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catogory</w:t>
      </w:r>
      <w:proofErr w:type="spellEnd"/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  <w:t>:</w:t>
      </w:r>
      <w:r w:rsidR="00D641BE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  <w:t>Entertainment</w:t>
      </w:r>
    </w:p>
    <w:p w14:paraId="3EDBACBE" w14:textId="77777777" w:rsidR="00800443" w:rsidRPr="00605951" w:rsidRDefault="00800443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</w:t>
      </w:r>
    </w:p>
    <w:p w14:paraId="0C7ED682" w14:textId="0170A3CE" w:rsidR="00800443" w:rsidRPr="00605951" w:rsidRDefault="00800443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Language</w:t>
      </w:r>
      <w:r w:rsidR="0007043B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:</w:t>
      </w:r>
      <w:r w:rsidR="005279BE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React Native</w:t>
      </w:r>
    </w:p>
    <w:p w14:paraId="78F7F8C3" w14:textId="0CED5873" w:rsidR="00800443" w:rsidRPr="00605951" w:rsidRDefault="00800443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Platform</w:t>
      </w:r>
      <w:r w:rsidR="0007043B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:</w:t>
      </w:r>
      <w:r w:rsidR="005279BE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  <w:t>Android</w:t>
      </w:r>
    </w:p>
    <w:p w14:paraId="5C0F523D" w14:textId="083D2E33" w:rsidR="00800443" w:rsidRPr="00605951" w:rsidRDefault="00800443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Deployment</w:t>
      </w:r>
      <w:r w:rsidR="0007043B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:</w:t>
      </w:r>
      <w:r w:rsid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  <w:t>Mobile</w:t>
      </w:r>
    </w:p>
    <w:p w14:paraId="52D2E2AC" w14:textId="72DF58A2" w:rsidR="00AE34C9" w:rsidRPr="00605951" w:rsidRDefault="00800443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User </w:t>
      </w:r>
      <w:proofErr w:type="spellStart"/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i</w:t>
      </w:r>
      <w:proofErr w:type="spellEnd"/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/p device</w:t>
      </w:r>
      <w:r w:rsidR="0007043B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:</w:t>
      </w:r>
      <w:r w:rsid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  <w:t>Touch screen</w:t>
      </w:r>
    </w:p>
    <w:p w14:paraId="7F4ECBA1" w14:textId="09BBA6AF" w:rsidR="00800443" w:rsidRPr="00605951" w:rsidRDefault="00800443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No. of players</w:t>
      </w:r>
      <w:r w:rsidR="0007043B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:</w:t>
      </w:r>
      <w:r w:rsid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1(with computer)/ 2</w:t>
      </w:r>
    </w:p>
    <w:p w14:paraId="0CE6D5F4" w14:textId="424EF632" w:rsidR="00800443" w:rsidRPr="00605951" w:rsidRDefault="00800443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No of screens</w:t>
      </w:r>
      <w:r w:rsidR="0007043B"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  <w:t>:</w:t>
      </w:r>
      <w:r w:rsid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="005117BB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5</w:t>
      </w:r>
    </w:p>
    <w:p w14:paraId="03F543B3" w14:textId="77777777" w:rsidR="0088683C" w:rsidRDefault="0007043B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Game strategy</w:t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  <w:t>:</w:t>
      </w:r>
      <w:r w:rsidR="00AA7FD5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</w:r>
      <w:r w:rsidR="00260AA1" w:rsidRPr="00260AA1">
        <w:rPr>
          <w:rFonts w:ascii="Century Gothic" w:hAnsi="Century Gothic"/>
          <w:sz w:val="30"/>
          <w:szCs w:val="30"/>
        </w:rPr>
        <w:t xml:space="preserve">This is a touch Android game where the player can play either with a computer or with another player. There will be a 3*3 and 4*4 grid available, and the player needs to select the grid where they want to cover more adjacent edges with the same colour heart. </w:t>
      </w:r>
      <w:r w:rsidR="00260AA1" w:rsidRPr="00260AA1">
        <w:rPr>
          <w:rFonts w:ascii="Century Gothic" w:hAnsi="Century Gothic"/>
          <w:color w:val="252525"/>
          <w:sz w:val="30"/>
          <w:szCs w:val="30"/>
        </w:rPr>
        <w:br/>
      </w:r>
      <w:r w:rsidR="00260AA1" w:rsidRPr="00260AA1">
        <w:rPr>
          <w:rFonts w:ascii="Century Gothic" w:hAnsi="Century Gothic"/>
          <w:sz w:val="30"/>
          <w:szCs w:val="30"/>
        </w:rPr>
        <w:t>vertical, horizontal, and diagonal, along with adjacent edges, will get a bonus point. This could be a winner.</w:t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br/>
      </w:r>
    </w:p>
    <w:p w14:paraId="0106B3F0" w14:textId="77777777" w:rsidR="0088683C" w:rsidRDefault="0088683C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0068B03B" w14:textId="77777777" w:rsidR="0088683C" w:rsidRDefault="0088683C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10F18AB3" w14:textId="77777777" w:rsidR="0088683C" w:rsidRDefault="0088683C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6EF256FF" w14:textId="77777777" w:rsidR="0088683C" w:rsidRDefault="0088683C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43535319" w14:textId="77777777" w:rsidR="0088683C" w:rsidRDefault="0088683C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518AB4B" w14:textId="77777777" w:rsidR="0088683C" w:rsidRDefault="0088683C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195FE567" w14:textId="6EA7C40A" w:rsidR="00AE34C9" w:rsidRDefault="00AE34C9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lastRenderedPageBreak/>
        <w:t>Basic layout</w:t>
      </w:r>
      <w:r w:rsidRPr="00605951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ab/>
        <w:t>:</w:t>
      </w:r>
    </w:p>
    <w:p w14:paraId="1D2A655A" w14:textId="0E70393C" w:rsidR="009E4BA1" w:rsidRPr="00605951" w:rsidRDefault="0088683C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1627B8F4" wp14:editId="5D1D0E40">
            <wp:extent cx="2644140" cy="26670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</w:t>
      </w:r>
    </w:p>
    <w:p w14:paraId="0EF05F5C" w14:textId="42B9E9FB" w:rsidR="005A6A48" w:rsidRPr="00605951" w:rsidRDefault="0088683C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03D6BD2A" wp14:editId="05C71D41">
            <wp:extent cx="2766060" cy="2781300"/>
            <wp:effectExtent l="0" t="0" r="0" b="0"/>
            <wp:docPr id="2" name="Picture 2" descr="A screenshot of a gam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gam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B619" w14:textId="77777777" w:rsidR="005A6A48" w:rsidRPr="00605951" w:rsidRDefault="005A6A48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618AA72F" w14:textId="77777777" w:rsidR="005A6A48" w:rsidRPr="00605951" w:rsidRDefault="005A6A48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1F3CA891" w14:textId="77777777" w:rsidR="005A6A48" w:rsidRPr="00605951" w:rsidRDefault="005A6A48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43776CB4" w14:textId="77777777" w:rsidR="00470885" w:rsidRDefault="00470885" w:rsidP="00AE34C9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</w:pPr>
    </w:p>
    <w:p w14:paraId="17009765" w14:textId="77777777" w:rsidR="00470885" w:rsidRDefault="00470885" w:rsidP="00AE34C9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</w:pPr>
    </w:p>
    <w:p w14:paraId="41A884F8" w14:textId="77777777" w:rsidR="00470885" w:rsidRDefault="00470885" w:rsidP="00AE34C9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</w:pPr>
    </w:p>
    <w:p w14:paraId="5B943D5E" w14:textId="77777777" w:rsidR="00470885" w:rsidRDefault="00470885" w:rsidP="00AE34C9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</w:pPr>
    </w:p>
    <w:p w14:paraId="4E35FB57" w14:textId="77777777" w:rsidR="00470885" w:rsidRDefault="00470885" w:rsidP="00AE34C9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</w:pPr>
    </w:p>
    <w:p w14:paraId="55669460" w14:textId="77777777" w:rsidR="00470885" w:rsidRDefault="00470885" w:rsidP="00AE34C9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</w:pPr>
    </w:p>
    <w:p w14:paraId="751B8B21" w14:textId="07F82315" w:rsidR="00AE34C9" w:rsidRPr="008D6E92" w:rsidRDefault="00AE34C9" w:rsidP="00AE34C9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</w:pPr>
      <w:r w:rsidRPr="008D6E92">
        <w:rPr>
          <w:rFonts w:ascii="Century Gothic" w:hAnsi="Century Gothic" w:cs="Arial"/>
          <w:color w:val="FFFFFF" w:themeColor="background1"/>
          <w:sz w:val="30"/>
          <w:szCs w:val="30"/>
          <w:u w:val="single"/>
          <w:lang w:val="en-IN"/>
        </w:rPr>
        <w:lastRenderedPageBreak/>
        <w:t>Detailed Game explanation</w:t>
      </w:r>
    </w:p>
    <w:p w14:paraId="6B9A6C52" w14:textId="77777777" w:rsidR="0031024A" w:rsidRDefault="0031024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Tiles Flippers is an android game app, with following </w:t>
      </w:r>
      <w:proofErr w:type="gramStart"/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screens</w:t>
      </w:r>
      <w:proofErr w:type="gramEnd"/>
    </w:p>
    <w:p w14:paraId="3CB563A1" w14:textId="1E3A834C" w:rsidR="00AE34C9" w:rsidRDefault="0031024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br/>
        <w:t>Option Screen:</w:t>
      </w: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br/>
        <w:t xml:space="preserve">This screen will contain play option player have choice to play with </w:t>
      </w:r>
      <w:proofErr w:type="gramStart"/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computer(</w:t>
      </w:r>
      <w:proofErr w:type="gramEnd"/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single player) or play with friends.</w:t>
      </w:r>
    </w:p>
    <w:p w14:paraId="69941075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49234D8" w14:textId="42780A51" w:rsidR="00470885" w:rsidRDefault="00470885" w:rsidP="00470885">
      <w:pPr>
        <w:tabs>
          <w:tab w:val="decimal" w:pos="2694"/>
        </w:tabs>
        <w:jc w:val="both"/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noProof/>
          <w:color w:val="FFFFFF" w:themeColor="background1"/>
          <w:sz w:val="30"/>
          <w:szCs w:val="30"/>
          <w:lang w:val="en-IN"/>
        </w:rPr>
        <w:drawing>
          <wp:inline distT="0" distB="0" distL="0" distR="0" wp14:anchorId="39DD93E2" wp14:editId="5254F513">
            <wp:extent cx="2583180" cy="50292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407" cy="502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     </w:t>
      </w:r>
      <w:r>
        <w:rPr>
          <w:rFonts w:ascii="Century Gothic" w:hAnsi="Century Gothic" w:cs="Arial"/>
          <w:noProof/>
          <w:color w:val="FFFFFF" w:themeColor="background1"/>
          <w:sz w:val="30"/>
          <w:szCs w:val="30"/>
          <w:lang w:val="en-IN"/>
        </w:rPr>
        <w:drawing>
          <wp:inline distT="0" distB="0" distL="0" distR="0" wp14:anchorId="215C6E2D" wp14:editId="6C3B7049">
            <wp:extent cx="2598420" cy="5013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648" cy="503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D2B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50B3C618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050CBA6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1B91B38A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2F310F18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352431D" w14:textId="3FA16F21" w:rsidR="0031024A" w:rsidRDefault="0031024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lastRenderedPageBreak/>
        <w:t>Start Game Screen:</w:t>
      </w: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br/>
        <w:t>This Screen will contain player inputs like name and give option to start the game.</w:t>
      </w:r>
    </w:p>
    <w:p w14:paraId="6BEFBC6D" w14:textId="3CCABDC8" w:rsidR="00470885" w:rsidRDefault="00AE358A" w:rsidP="00470885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noProof/>
          <w:color w:val="FFFFFF" w:themeColor="background1"/>
          <w:sz w:val="30"/>
          <w:szCs w:val="30"/>
          <w:lang w:val="en-IN"/>
        </w:rPr>
        <w:drawing>
          <wp:inline distT="0" distB="0" distL="0" distR="0" wp14:anchorId="48DF6564" wp14:editId="4BC27144">
            <wp:extent cx="2804403" cy="6035563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E068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1EE30401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2D5701BF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0273A6C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4DFB004C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1860102C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09D64348" w14:textId="3A22E21A" w:rsidR="0031024A" w:rsidRDefault="0031024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lastRenderedPageBreak/>
        <w:t>Game Screen Level 1:</w:t>
      </w: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br/>
        <w:t>This screen will have 3*3 grid where player need’s to be clicked on a particular grid for selection and try to cover more adjacent edges as well as vertical, horizontal, diagonal axis, one who will cover more will be winner</w:t>
      </w:r>
      <w:r w:rsidR="00D746A0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.</w:t>
      </w:r>
    </w:p>
    <w:p w14:paraId="346D742E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13C11D12" w14:textId="7167B766" w:rsidR="00470885" w:rsidRDefault="00470885" w:rsidP="00470885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noProof/>
          <w:color w:val="FFFFFF" w:themeColor="background1"/>
          <w:sz w:val="30"/>
          <w:szCs w:val="30"/>
          <w:lang w:val="en-IN"/>
        </w:rPr>
        <w:drawing>
          <wp:inline distT="0" distB="0" distL="0" distR="0" wp14:anchorId="32F3AD7B" wp14:editId="1A76D0D8">
            <wp:extent cx="2903472" cy="59060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740A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ECEF5EC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07C34D03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1ED782AD" w14:textId="77777777" w:rsidR="00470885" w:rsidRDefault="00470885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8F45BA8" w14:textId="1A807C8C" w:rsidR="00D746A0" w:rsidRDefault="00D746A0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lastRenderedPageBreak/>
        <w:t>Game Screen Level 2:</w:t>
      </w: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br/>
        <w:t>This screen will have 4*4 grid with more adjacent edges &amp; vertical, horizontal, diagonal axis cover.</w:t>
      </w:r>
    </w:p>
    <w:p w14:paraId="62D41B61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031B118F" w14:textId="2316B330" w:rsidR="00AE358A" w:rsidRDefault="00AE358A" w:rsidP="00AE358A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noProof/>
          <w:color w:val="FFFFFF" w:themeColor="background1"/>
          <w:sz w:val="30"/>
          <w:szCs w:val="30"/>
          <w:lang w:val="en-IN"/>
        </w:rPr>
        <w:drawing>
          <wp:inline distT="0" distB="0" distL="0" distR="0" wp14:anchorId="38E4F3EE" wp14:editId="30C1CBE7">
            <wp:extent cx="2972058" cy="59136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DEDB" w14:textId="77777777" w:rsidR="00AE358A" w:rsidRDefault="00AE358A" w:rsidP="00AE358A">
      <w:pPr>
        <w:tabs>
          <w:tab w:val="decimal" w:pos="2694"/>
        </w:tabs>
        <w:jc w:val="right"/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559E1338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41A82A0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663E9EF4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39E31F36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5A49B9A5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69C3CDD2" w14:textId="7E2B32D3" w:rsidR="00D746A0" w:rsidRDefault="00D746A0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lastRenderedPageBreak/>
        <w:t>Game Over Screen:</w:t>
      </w:r>
    </w:p>
    <w:p w14:paraId="6C751231" w14:textId="34DEFE05" w:rsidR="00D746A0" w:rsidRDefault="00D746A0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This screen will display the winning result with respected scores.</w:t>
      </w:r>
    </w:p>
    <w:p w14:paraId="639BF804" w14:textId="77777777" w:rsidR="00AE358A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</w:p>
    <w:p w14:paraId="50AD730E" w14:textId="59309B52" w:rsidR="00AE358A" w:rsidRPr="008D6E92" w:rsidRDefault="00AE358A" w:rsidP="00AE358A">
      <w:pPr>
        <w:tabs>
          <w:tab w:val="decimal" w:pos="2694"/>
        </w:tabs>
        <w:jc w:val="center"/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noProof/>
          <w:color w:val="FFFFFF" w:themeColor="background1"/>
          <w:sz w:val="30"/>
          <w:szCs w:val="30"/>
          <w:lang w:val="en-IN"/>
        </w:rPr>
        <w:drawing>
          <wp:inline distT="0" distB="0" distL="0" distR="0" wp14:anchorId="38C38EF4" wp14:editId="08EDAD65">
            <wp:extent cx="2911092" cy="5921253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EE09" w14:textId="7B6539CF" w:rsidR="00AE34C9" w:rsidRPr="008D6E92" w:rsidRDefault="00AE358A" w:rsidP="0007043B">
      <w:pPr>
        <w:tabs>
          <w:tab w:val="decimal" w:pos="2694"/>
        </w:tabs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</w:pPr>
      <w:r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 xml:space="preserve">                               </w:t>
      </w:r>
      <w:r w:rsidR="008D6E92" w:rsidRPr="008D6E92">
        <w:rPr>
          <w:rFonts w:ascii="Century Gothic" w:hAnsi="Century Gothic" w:cs="Arial"/>
          <w:color w:val="FFFFFF" w:themeColor="background1"/>
          <w:sz w:val="30"/>
          <w:szCs w:val="30"/>
          <w:lang w:val="en-IN"/>
        </w:rPr>
        <w:t>Good luck and Have fun!</w:t>
      </w:r>
    </w:p>
    <w:sectPr w:rsidR="00AE34C9" w:rsidRPr="008D6E92" w:rsidSect="00D264F7">
      <w:pgSz w:w="11906" w:h="16838"/>
      <w:pgMar w:top="709" w:right="1440" w:bottom="1440" w:left="1440" w:header="708" w:footer="708" w:gutter="0"/>
      <w:pgBorders w:offsetFrom="page">
        <w:top w:val="single" w:sz="2" w:space="24" w:color="FFFFFF" w:themeColor="background1"/>
        <w:left w:val="single" w:sz="2" w:space="24" w:color="FFFFFF" w:themeColor="background1"/>
        <w:bottom w:val="single" w:sz="2" w:space="24" w:color="FFFFFF" w:themeColor="background1"/>
        <w:right w:val="single" w:sz="2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00C18" w14:textId="77777777" w:rsidR="000B7F62" w:rsidRDefault="000B7F62" w:rsidP="005A6A48">
      <w:pPr>
        <w:spacing w:after="0" w:line="240" w:lineRule="auto"/>
      </w:pPr>
      <w:r>
        <w:separator/>
      </w:r>
    </w:p>
  </w:endnote>
  <w:endnote w:type="continuationSeparator" w:id="0">
    <w:p w14:paraId="58D43A05" w14:textId="77777777" w:rsidR="000B7F62" w:rsidRDefault="000B7F62" w:rsidP="005A6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54B1B" w14:textId="77777777" w:rsidR="000B7F62" w:rsidRDefault="000B7F62" w:rsidP="005A6A48">
      <w:pPr>
        <w:spacing w:after="0" w:line="240" w:lineRule="auto"/>
      </w:pPr>
      <w:r>
        <w:separator/>
      </w:r>
    </w:p>
  </w:footnote>
  <w:footnote w:type="continuationSeparator" w:id="0">
    <w:p w14:paraId="3385A8E5" w14:textId="77777777" w:rsidR="000B7F62" w:rsidRDefault="000B7F62" w:rsidP="005A6A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E"/>
    <w:rsid w:val="0007043B"/>
    <w:rsid w:val="000B7F62"/>
    <w:rsid w:val="000C199D"/>
    <w:rsid w:val="000E4AA9"/>
    <w:rsid w:val="001303EA"/>
    <w:rsid w:val="00260AA1"/>
    <w:rsid w:val="002B6532"/>
    <w:rsid w:val="0031024A"/>
    <w:rsid w:val="0037751D"/>
    <w:rsid w:val="003D02CA"/>
    <w:rsid w:val="0042458C"/>
    <w:rsid w:val="00470885"/>
    <w:rsid w:val="005117BB"/>
    <w:rsid w:val="005279BE"/>
    <w:rsid w:val="005337A7"/>
    <w:rsid w:val="005A6A48"/>
    <w:rsid w:val="00605951"/>
    <w:rsid w:val="007F6A4E"/>
    <w:rsid w:val="00800443"/>
    <w:rsid w:val="008632DB"/>
    <w:rsid w:val="0088683C"/>
    <w:rsid w:val="008D6E92"/>
    <w:rsid w:val="008E35C2"/>
    <w:rsid w:val="00936A5A"/>
    <w:rsid w:val="0095577F"/>
    <w:rsid w:val="009E4BA1"/>
    <w:rsid w:val="009E6943"/>
    <w:rsid w:val="00AA7FD5"/>
    <w:rsid w:val="00AE34C9"/>
    <w:rsid w:val="00AE358A"/>
    <w:rsid w:val="00C23B7E"/>
    <w:rsid w:val="00C9064D"/>
    <w:rsid w:val="00CE6DD9"/>
    <w:rsid w:val="00D264F7"/>
    <w:rsid w:val="00D641BE"/>
    <w:rsid w:val="00D746A0"/>
    <w:rsid w:val="00DD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C8DE7"/>
  <w15:chartTrackingRefBased/>
  <w15:docId w15:val="{7F6A7F20-565C-47E7-897B-C810A051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A48"/>
  </w:style>
  <w:style w:type="paragraph" w:styleId="Footer">
    <w:name w:val="footer"/>
    <w:basedOn w:val="Normal"/>
    <w:link w:val="FooterChar"/>
    <w:uiPriority w:val="99"/>
    <w:unhideWhenUsed/>
    <w:rsid w:val="005A6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A48"/>
  </w:style>
  <w:style w:type="character" w:customStyle="1" w:styleId="ui-provider">
    <w:name w:val="ui-provider"/>
    <w:basedOn w:val="DefaultParagraphFont"/>
    <w:rsid w:val="00AA7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s273616\Downloads\GDD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GDD (1).dotx</Template>
  <TotalTime>302</TotalTime>
  <Pages>7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Elektrobit Automotive GmbH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Akhila</dc:creator>
  <cp:keywords/>
  <dc:description/>
  <cp:lastModifiedBy>Jain, Anjali</cp:lastModifiedBy>
  <cp:revision>19</cp:revision>
  <dcterms:created xsi:type="dcterms:W3CDTF">2023-04-28T05:44:00Z</dcterms:created>
  <dcterms:modified xsi:type="dcterms:W3CDTF">2023-06-12T06:43:00Z</dcterms:modified>
</cp:coreProperties>
</file>